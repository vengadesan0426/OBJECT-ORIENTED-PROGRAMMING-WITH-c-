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22F42A" w14:textId="59FC5728" w:rsidR="00C6554A" w:rsidRPr="008B5277" w:rsidRDefault="007224C0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inline distT="0" distB="0" distL="0" distR="0" wp14:anchorId="71A6ECCA" wp14:editId="3474E4DA">
            <wp:extent cx="5486400" cy="2406650"/>
            <wp:effectExtent l="171450" t="171450" r="171450" b="184150"/>
            <wp:docPr id="124850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6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5E9344AE" w14:textId="59FAECEA" w:rsidR="007224C0" w:rsidRPr="007224C0" w:rsidRDefault="007224C0" w:rsidP="007224C0">
      <w:pPr>
        <w:shd w:val="clear" w:color="auto" w:fill="FFFFFF"/>
        <w:spacing w:before="0"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noProof/>
          <w:color w:val="0D0D0D"/>
          <w:sz w:val="24"/>
          <w:szCs w:val="24"/>
        </w:rPr>
        <w:drawing>
          <wp:inline distT="0" distB="0" distL="0" distR="0" wp14:anchorId="634EBC1B" wp14:editId="53BDD3D8">
            <wp:extent cx="228600" cy="228600"/>
            <wp:effectExtent l="0" t="0" r="0" b="0"/>
            <wp:docPr id="1232417807" name="Picture 2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9E20" w14:textId="77777777" w:rsidR="007224C0" w:rsidRPr="007224C0" w:rsidRDefault="007224C0" w:rsidP="007224C0">
      <w:pPr>
        <w:shd w:val="clear" w:color="auto" w:fill="FFFFFF"/>
        <w:spacing w:before="0" w:after="0" w:line="240" w:lineRule="auto"/>
        <w:rPr>
          <w:rFonts w:ascii="Segoe UI" w:eastAsia="Times New Roman" w:hAnsi="Segoe UI" w:cs="Segoe UI"/>
          <w:b/>
          <w:bCs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You</w:t>
      </w:r>
    </w:p>
    <w:p w14:paraId="75C5266F" w14:textId="181BCF98" w:rsidR="007224C0" w:rsidRPr="007224C0" w:rsidRDefault="007224C0" w:rsidP="007224C0">
      <w:pPr>
        <w:pStyle w:val="ListParagraph"/>
        <w:numPr>
          <w:ilvl w:val="0"/>
          <w:numId w:val="16"/>
        </w:numPr>
        <w:shd w:val="clear" w:color="auto" w:fill="FFFFFF"/>
        <w:spacing w:before="0"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>write a c</w:t>
      </w:r>
      <w:proofErr w:type="spellStart"/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>++</w:t>
      </w:r>
      <w:proofErr w:type="spellEnd"/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 xml:space="preserve"> program to create a pointer to an array of character and display </w:t>
      </w:r>
      <w:proofErr w:type="gramStart"/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>it's</w:t>
      </w:r>
      <w:proofErr w:type="gramEnd"/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 xml:space="preserve"> value</w:t>
      </w:r>
    </w:p>
    <w:p w14:paraId="2C0FE914" w14:textId="3960D051" w:rsidR="007F0C9E" w:rsidRDefault="007F0C9E"/>
    <w:p w14:paraId="6D0BE3F8" w14:textId="0C17732C" w:rsidR="007224C0" w:rsidRDefault="007224C0">
      <w:pPr>
        <w:rPr>
          <w:noProof/>
        </w:rPr>
      </w:pPr>
      <w:r>
        <w:rPr>
          <w:noProof/>
        </w:rPr>
        <w:drawing>
          <wp:inline distT="0" distB="0" distL="0" distR="0" wp14:anchorId="5F87C71D" wp14:editId="3A0E5ACA">
            <wp:extent cx="5486400" cy="2245995"/>
            <wp:effectExtent l="0" t="0" r="0" b="1905"/>
            <wp:docPr id="8649237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80BD9" w14:textId="261A7174" w:rsidR="007224C0" w:rsidRPr="007224C0" w:rsidRDefault="007224C0" w:rsidP="007224C0">
      <w:pPr>
        <w:shd w:val="clear" w:color="auto" w:fill="FFFFFF"/>
        <w:spacing w:before="0"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noProof/>
          <w:color w:val="0D0D0D"/>
          <w:sz w:val="24"/>
          <w:szCs w:val="24"/>
        </w:rPr>
        <w:drawing>
          <wp:inline distT="0" distB="0" distL="0" distR="0" wp14:anchorId="5A35CFF7" wp14:editId="5EECB5FC">
            <wp:extent cx="228600" cy="228600"/>
            <wp:effectExtent l="0" t="0" r="0" b="0"/>
            <wp:docPr id="1658345472" name="Picture 4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s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6ADB" w14:textId="77777777" w:rsidR="007224C0" w:rsidRPr="007224C0" w:rsidRDefault="007224C0" w:rsidP="007224C0">
      <w:pPr>
        <w:shd w:val="clear" w:color="auto" w:fill="FFFFFF"/>
        <w:spacing w:before="0" w:after="0" w:line="240" w:lineRule="auto"/>
        <w:rPr>
          <w:rFonts w:ascii="Segoe UI" w:eastAsia="Times New Roman" w:hAnsi="Segoe UI" w:cs="Segoe UI"/>
          <w:b/>
          <w:bCs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You</w:t>
      </w:r>
    </w:p>
    <w:p w14:paraId="70EF4A64" w14:textId="32C0FB95" w:rsidR="007224C0" w:rsidRPr="007224C0" w:rsidRDefault="007224C0" w:rsidP="007224C0">
      <w:pPr>
        <w:pStyle w:val="ListParagraph"/>
        <w:numPr>
          <w:ilvl w:val="0"/>
          <w:numId w:val="16"/>
        </w:numPr>
        <w:shd w:val="clear" w:color="auto" w:fill="FFFFFF"/>
        <w:spacing w:before="0"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 xml:space="preserve">develop a program to find whether the person is eligible for vote or not and if that particular person is not eligible then print how many years are left to be eligible </w:t>
      </w:r>
    </w:p>
    <w:p w14:paraId="52DCFB53" w14:textId="77777777" w:rsidR="007224C0" w:rsidRDefault="007224C0" w:rsidP="007224C0">
      <w:pPr>
        <w:rPr>
          <w:noProof/>
        </w:rPr>
      </w:pPr>
    </w:p>
    <w:p w14:paraId="3F059C76" w14:textId="77777777" w:rsidR="007224C0" w:rsidRDefault="007224C0" w:rsidP="007224C0">
      <w:pPr>
        <w:tabs>
          <w:tab w:val="left" w:pos="2860"/>
        </w:tabs>
      </w:pPr>
      <w:r>
        <w:rPr>
          <w:noProof/>
        </w:rPr>
        <w:lastRenderedPageBreak/>
        <w:drawing>
          <wp:inline distT="0" distB="0" distL="0" distR="0" wp14:anchorId="3396E0A6" wp14:editId="6FA3186B">
            <wp:extent cx="5486400" cy="2689860"/>
            <wp:effectExtent l="0" t="0" r="0" b="0"/>
            <wp:docPr id="11583803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C79AB" w14:textId="03EA6D46" w:rsidR="007224C0" w:rsidRPr="007224C0" w:rsidRDefault="007224C0" w:rsidP="007224C0">
      <w:pPr>
        <w:shd w:val="clear" w:color="auto" w:fill="FFFFFF"/>
        <w:spacing w:before="0"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br/>
      </w:r>
      <w:r w:rsidRPr="007224C0">
        <w:rPr>
          <w:rFonts w:ascii="Segoe UI" w:eastAsia="Times New Roman" w:hAnsi="Segoe UI" w:cs="Segoe UI"/>
          <w:noProof/>
          <w:color w:val="0D0D0D"/>
          <w:sz w:val="24"/>
          <w:szCs w:val="24"/>
        </w:rPr>
        <w:drawing>
          <wp:inline distT="0" distB="0" distL="0" distR="0" wp14:anchorId="125250A5" wp14:editId="1C61D131">
            <wp:extent cx="228600" cy="228600"/>
            <wp:effectExtent l="0" t="0" r="0" b="0"/>
            <wp:docPr id="1434139131" name="Picture 6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s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48A02" w14:textId="77777777" w:rsidR="007224C0" w:rsidRPr="007224C0" w:rsidRDefault="007224C0" w:rsidP="007224C0">
      <w:pPr>
        <w:shd w:val="clear" w:color="auto" w:fill="FFFFFF"/>
        <w:spacing w:before="0" w:after="0" w:line="240" w:lineRule="auto"/>
        <w:rPr>
          <w:rFonts w:ascii="Segoe UI" w:eastAsia="Times New Roman" w:hAnsi="Segoe UI" w:cs="Segoe UI"/>
          <w:b/>
          <w:bCs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You</w:t>
      </w:r>
    </w:p>
    <w:p w14:paraId="2018582C" w14:textId="5684A22B" w:rsidR="007224C0" w:rsidRPr="007224C0" w:rsidRDefault="007224C0" w:rsidP="007224C0">
      <w:pPr>
        <w:pStyle w:val="ListParagraph"/>
        <w:numPr>
          <w:ilvl w:val="0"/>
          <w:numId w:val="16"/>
        </w:numPr>
        <w:shd w:val="clear" w:color="auto" w:fill="FFFFFF"/>
        <w:spacing w:before="0"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 xml:space="preserve">write a function to determine if a given integer is a prime number or not </w:t>
      </w:r>
    </w:p>
    <w:p w14:paraId="25CE5294" w14:textId="77777777" w:rsidR="007224C0" w:rsidRDefault="007224C0" w:rsidP="007224C0">
      <w:pPr>
        <w:tabs>
          <w:tab w:val="left" w:pos="2860"/>
        </w:tabs>
      </w:pPr>
      <w:r>
        <w:rPr>
          <w:noProof/>
        </w:rPr>
        <w:drawing>
          <wp:inline distT="0" distB="0" distL="0" distR="0" wp14:anchorId="791E1DCF" wp14:editId="4635E367">
            <wp:extent cx="5486400" cy="2706370"/>
            <wp:effectExtent l="0" t="0" r="0" b="0"/>
            <wp:docPr id="6097522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98CEB" w14:textId="6ABE7512" w:rsidR="007224C0" w:rsidRPr="007224C0" w:rsidRDefault="007224C0" w:rsidP="007224C0">
      <w:pPr>
        <w:shd w:val="clear" w:color="auto" w:fill="FFFFFF"/>
        <w:spacing w:before="0"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noProof/>
          <w:color w:val="0D0D0D"/>
          <w:sz w:val="24"/>
          <w:szCs w:val="24"/>
        </w:rPr>
        <w:drawing>
          <wp:inline distT="0" distB="0" distL="0" distR="0" wp14:anchorId="36A1FB11" wp14:editId="56F9BF8A">
            <wp:extent cx="228600" cy="228600"/>
            <wp:effectExtent l="0" t="0" r="0" b="0"/>
            <wp:docPr id="362797166" name="Picture 8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s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01A17" w14:textId="77777777" w:rsidR="007224C0" w:rsidRPr="007224C0" w:rsidRDefault="007224C0" w:rsidP="007224C0">
      <w:pPr>
        <w:shd w:val="clear" w:color="auto" w:fill="FFFFFF"/>
        <w:spacing w:before="0" w:after="0" w:line="240" w:lineRule="auto"/>
        <w:rPr>
          <w:rFonts w:ascii="Segoe UI" w:eastAsia="Times New Roman" w:hAnsi="Segoe UI" w:cs="Segoe UI"/>
          <w:b/>
          <w:bCs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You</w:t>
      </w:r>
    </w:p>
    <w:p w14:paraId="1CC5D4FA" w14:textId="1D9381AC" w:rsidR="007224C0" w:rsidRPr="007224C0" w:rsidRDefault="007224C0" w:rsidP="007224C0">
      <w:pPr>
        <w:pStyle w:val="ListParagraph"/>
        <w:numPr>
          <w:ilvl w:val="0"/>
          <w:numId w:val="16"/>
        </w:numPr>
        <w:shd w:val="clear" w:color="auto" w:fill="FFFFFF"/>
        <w:spacing w:before="0"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>write a c+</w:t>
      </w:r>
      <w:proofErr w:type="spellStart"/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>+</w:t>
      </w:r>
      <w:proofErr w:type="spellEnd"/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 xml:space="preserve"> program to demonstrate the use of the standard exception class for handling exceptions</w:t>
      </w:r>
    </w:p>
    <w:p w14:paraId="6CE201A9" w14:textId="77777777" w:rsidR="007224C0" w:rsidRDefault="007224C0" w:rsidP="007224C0">
      <w:pPr>
        <w:tabs>
          <w:tab w:val="left" w:pos="2860"/>
        </w:tabs>
      </w:pPr>
      <w:r>
        <w:rPr>
          <w:noProof/>
        </w:rPr>
        <w:lastRenderedPageBreak/>
        <w:drawing>
          <wp:inline distT="0" distB="0" distL="0" distR="0" wp14:anchorId="1C624FF8" wp14:editId="60A5E2C6">
            <wp:extent cx="5486400" cy="2840990"/>
            <wp:effectExtent l="0" t="0" r="0" b="0"/>
            <wp:docPr id="6856874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D7421" w14:textId="09B332B7" w:rsidR="007224C0" w:rsidRPr="007224C0" w:rsidRDefault="007224C0" w:rsidP="007224C0">
      <w:pPr>
        <w:shd w:val="clear" w:color="auto" w:fill="FFFFFF"/>
        <w:spacing w:before="0"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noProof/>
          <w:color w:val="0D0D0D"/>
          <w:sz w:val="24"/>
          <w:szCs w:val="24"/>
        </w:rPr>
        <w:drawing>
          <wp:inline distT="0" distB="0" distL="0" distR="0" wp14:anchorId="32994E4B" wp14:editId="7F399F6C">
            <wp:extent cx="228600" cy="228600"/>
            <wp:effectExtent l="0" t="0" r="0" b="0"/>
            <wp:docPr id="1495834597" name="Picture 10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s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CEA82" w14:textId="77777777" w:rsidR="007224C0" w:rsidRPr="007224C0" w:rsidRDefault="007224C0" w:rsidP="007224C0">
      <w:pPr>
        <w:shd w:val="clear" w:color="auto" w:fill="FFFFFF"/>
        <w:spacing w:before="0" w:after="0" w:line="240" w:lineRule="auto"/>
        <w:rPr>
          <w:rFonts w:ascii="Segoe UI" w:eastAsia="Times New Roman" w:hAnsi="Segoe UI" w:cs="Segoe UI"/>
          <w:b/>
          <w:bCs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You</w:t>
      </w:r>
    </w:p>
    <w:p w14:paraId="15FD52DF" w14:textId="27C78A1B" w:rsidR="007224C0" w:rsidRPr="007224C0" w:rsidRDefault="007224C0" w:rsidP="007224C0">
      <w:pPr>
        <w:pStyle w:val="ListParagraph"/>
        <w:numPr>
          <w:ilvl w:val="0"/>
          <w:numId w:val="16"/>
        </w:numPr>
        <w:shd w:val="clear" w:color="auto" w:fill="FFFFFF"/>
        <w:spacing w:before="0"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>write a c+</w:t>
      </w:r>
      <w:proofErr w:type="spellStart"/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>+</w:t>
      </w:r>
      <w:proofErr w:type="spellEnd"/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 xml:space="preserve"> program to overload the - operation to subtract two' complex numbers </w:t>
      </w:r>
    </w:p>
    <w:p w14:paraId="17C59DBC" w14:textId="6298B8B2" w:rsidR="007224C0" w:rsidRPr="007224C0" w:rsidRDefault="007224C0" w:rsidP="007224C0">
      <w:pPr>
        <w:shd w:val="clear" w:color="auto" w:fill="FFFFFF"/>
        <w:rPr>
          <w:rFonts w:ascii="Segoe UI" w:eastAsia="Times New Roman" w:hAnsi="Segoe UI" w:cs="Segoe UI"/>
          <w:color w:val="0D0D0D"/>
          <w:sz w:val="24"/>
          <w:szCs w:val="24"/>
        </w:rPr>
      </w:pPr>
      <w:r>
        <w:rPr>
          <w:noProof/>
        </w:rPr>
        <w:drawing>
          <wp:inline distT="0" distB="0" distL="0" distR="0" wp14:anchorId="575E2EFD" wp14:editId="13DF7935">
            <wp:extent cx="5486400" cy="2748280"/>
            <wp:effectExtent l="0" t="0" r="0" b="0"/>
            <wp:docPr id="9996174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4C0">
        <w:rPr>
          <w:rFonts w:ascii="Segoe UI" w:eastAsia="Times New Roman" w:hAnsi="Segoe UI" w:cs="Segoe UI"/>
          <w:noProof/>
          <w:color w:val="0D0D0D"/>
          <w:sz w:val="24"/>
          <w:szCs w:val="24"/>
        </w:rPr>
        <w:drawing>
          <wp:inline distT="0" distB="0" distL="0" distR="0" wp14:anchorId="01FB10F1" wp14:editId="7307F8C4">
            <wp:extent cx="228600" cy="228600"/>
            <wp:effectExtent l="0" t="0" r="0" b="0"/>
            <wp:docPr id="1884309480" name="Picture 12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Us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0E0E9" w14:textId="77777777" w:rsidR="007224C0" w:rsidRPr="007224C0" w:rsidRDefault="007224C0" w:rsidP="007224C0">
      <w:pPr>
        <w:shd w:val="clear" w:color="auto" w:fill="FFFFFF"/>
        <w:spacing w:before="0" w:after="0" w:line="240" w:lineRule="auto"/>
        <w:rPr>
          <w:rFonts w:ascii="Segoe UI" w:eastAsia="Times New Roman" w:hAnsi="Segoe UI" w:cs="Segoe UI"/>
          <w:b/>
          <w:bCs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You</w:t>
      </w:r>
    </w:p>
    <w:p w14:paraId="3B010A2F" w14:textId="6B99E857" w:rsidR="007224C0" w:rsidRPr="007224C0" w:rsidRDefault="007224C0" w:rsidP="007224C0">
      <w:pPr>
        <w:pStyle w:val="ListParagraph"/>
        <w:numPr>
          <w:ilvl w:val="0"/>
          <w:numId w:val="16"/>
        </w:numPr>
        <w:shd w:val="clear" w:color="auto" w:fill="FFFFFF"/>
        <w:spacing w:before="0"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 xml:space="preserve">write a </w:t>
      </w:r>
      <w:proofErr w:type="spellStart"/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>c++</w:t>
      </w:r>
      <w:proofErr w:type="spellEnd"/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 xml:space="preserve"> program to overload * </w:t>
      </w:r>
      <w:proofErr w:type="spellStart"/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>operaer</w:t>
      </w:r>
      <w:proofErr w:type="spellEnd"/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 xml:space="preserve"> to multiple two matrices</w:t>
      </w:r>
    </w:p>
    <w:p w14:paraId="5E29696C" w14:textId="76E8F970" w:rsidR="007224C0" w:rsidRPr="007224C0" w:rsidRDefault="007224C0" w:rsidP="007224C0">
      <w:pPr>
        <w:shd w:val="clear" w:color="auto" w:fill="FFFFFF"/>
        <w:rPr>
          <w:rFonts w:ascii="Segoe UI" w:eastAsia="Times New Roman" w:hAnsi="Segoe UI" w:cs="Segoe UI"/>
          <w:color w:val="0D0D0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ED46FF" wp14:editId="77D64AFE">
            <wp:extent cx="5486400" cy="2869565"/>
            <wp:effectExtent l="0" t="0" r="0" b="6985"/>
            <wp:docPr id="981064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4C0">
        <w:rPr>
          <w:rFonts w:ascii="Segoe UI" w:eastAsia="Times New Roman" w:hAnsi="Segoe UI" w:cs="Segoe UI"/>
          <w:noProof/>
          <w:color w:val="0D0D0D"/>
          <w:sz w:val="24"/>
          <w:szCs w:val="24"/>
        </w:rPr>
        <w:drawing>
          <wp:inline distT="0" distB="0" distL="0" distR="0" wp14:anchorId="0B8DE8D2" wp14:editId="223F7773">
            <wp:extent cx="228600" cy="228600"/>
            <wp:effectExtent l="0" t="0" r="0" b="0"/>
            <wp:docPr id="1287635105" name="Picture 14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s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E49B8" w14:textId="77777777" w:rsidR="007224C0" w:rsidRPr="007224C0" w:rsidRDefault="007224C0" w:rsidP="007224C0">
      <w:pPr>
        <w:shd w:val="clear" w:color="auto" w:fill="FFFFFF"/>
        <w:spacing w:before="0" w:after="0" w:line="240" w:lineRule="auto"/>
        <w:rPr>
          <w:rFonts w:ascii="Segoe UI" w:eastAsia="Times New Roman" w:hAnsi="Segoe UI" w:cs="Segoe UI"/>
          <w:b/>
          <w:bCs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You</w:t>
      </w:r>
    </w:p>
    <w:p w14:paraId="08096FAF" w14:textId="77777777" w:rsidR="007224C0" w:rsidRDefault="007224C0" w:rsidP="007224C0">
      <w:pPr>
        <w:pStyle w:val="ListParagraph"/>
        <w:numPr>
          <w:ilvl w:val="0"/>
          <w:numId w:val="16"/>
        </w:numPr>
        <w:shd w:val="clear" w:color="auto" w:fill="FFFFFF"/>
        <w:spacing w:before="0"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 xml:space="preserve">develop a program how to use </w:t>
      </w:r>
      <w:proofErr w:type="spellStart"/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>paramerized</w:t>
      </w:r>
      <w:proofErr w:type="spellEnd"/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 xml:space="preserve"> constructor to </w:t>
      </w:r>
      <w:proofErr w:type="spellStart"/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>initiatize</w:t>
      </w:r>
      <w:proofErr w:type="spellEnd"/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 xml:space="preserve"> the data members of class with user defined values for library management process </w:t>
      </w:r>
    </w:p>
    <w:p w14:paraId="1F30E387" w14:textId="2D09481D" w:rsidR="007224C0" w:rsidRPr="007224C0" w:rsidRDefault="007224C0" w:rsidP="007224C0">
      <w:pPr>
        <w:pStyle w:val="ListParagraph"/>
        <w:numPr>
          <w:ilvl w:val="0"/>
          <w:numId w:val="17"/>
        </w:numPr>
        <w:shd w:val="clear" w:color="auto" w:fill="FFFFFF"/>
        <w:spacing w:before="0"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 xml:space="preserve">getting the book details </w:t>
      </w:r>
      <w:proofErr w:type="gramStart"/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>( book</w:t>
      </w:r>
      <w:proofErr w:type="gramEnd"/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 xml:space="preserve"> id , Name)in stack </w:t>
      </w:r>
    </w:p>
    <w:p w14:paraId="614B9E6B" w14:textId="77777777" w:rsidR="007224C0" w:rsidRPr="007224C0" w:rsidRDefault="007224C0" w:rsidP="007224C0">
      <w:pPr>
        <w:pStyle w:val="ListParagraph"/>
        <w:shd w:val="clear" w:color="auto" w:fill="FFFFFF"/>
        <w:spacing w:before="0" w:after="0" w:line="240" w:lineRule="auto"/>
        <w:ind w:left="1050"/>
        <w:rPr>
          <w:rFonts w:ascii="Segoe UI" w:eastAsia="Times New Roman" w:hAnsi="Segoe UI" w:cs="Segoe UI"/>
          <w:color w:val="0D0D0D"/>
          <w:sz w:val="24"/>
          <w:szCs w:val="24"/>
        </w:rPr>
      </w:pPr>
    </w:p>
    <w:p w14:paraId="09151956" w14:textId="0979A3EE" w:rsidR="007224C0" w:rsidRPr="007224C0" w:rsidRDefault="007224C0" w:rsidP="007224C0">
      <w:pPr>
        <w:pStyle w:val="ListParagraph"/>
        <w:numPr>
          <w:ilvl w:val="0"/>
          <w:numId w:val="17"/>
        </w:numPr>
        <w:shd w:val="clear" w:color="auto" w:fill="FFFFFF"/>
        <w:spacing w:before="0"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 xml:space="preserve">user details </w:t>
      </w:r>
      <w:proofErr w:type="gramStart"/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>( register</w:t>
      </w:r>
      <w:proofErr w:type="gramEnd"/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 xml:space="preserve"> number , name) in stack</w:t>
      </w:r>
    </w:p>
    <w:p w14:paraId="5EBD15FE" w14:textId="77777777" w:rsidR="007224C0" w:rsidRPr="007224C0" w:rsidRDefault="007224C0" w:rsidP="007224C0">
      <w:pPr>
        <w:pStyle w:val="ListParagraph"/>
        <w:rPr>
          <w:rFonts w:ascii="Segoe UI" w:eastAsia="Times New Roman" w:hAnsi="Segoe UI" w:cs="Segoe UI"/>
          <w:color w:val="0D0D0D"/>
          <w:sz w:val="24"/>
          <w:szCs w:val="24"/>
        </w:rPr>
      </w:pPr>
    </w:p>
    <w:p w14:paraId="6BD6AD34" w14:textId="7DF05C62" w:rsidR="007224C0" w:rsidRPr="007224C0" w:rsidRDefault="007224C0" w:rsidP="007224C0">
      <w:pPr>
        <w:pStyle w:val="ListParagraph"/>
        <w:shd w:val="clear" w:color="auto" w:fill="FFFFFF"/>
        <w:spacing w:before="0" w:after="0" w:line="240" w:lineRule="auto"/>
        <w:ind w:left="1050"/>
        <w:rPr>
          <w:rFonts w:ascii="Segoe UI" w:eastAsia="Times New Roman" w:hAnsi="Segoe UI" w:cs="Segoe UI"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</w:p>
    <w:p w14:paraId="621404EA" w14:textId="350D6B83" w:rsidR="007224C0" w:rsidRPr="007224C0" w:rsidRDefault="007224C0" w:rsidP="007224C0">
      <w:pPr>
        <w:pStyle w:val="ListParagraph"/>
        <w:numPr>
          <w:ilvl w:val="0"/>
          <w:numId w:val="17"/>
        </w:numPr>
        <w:shd w:val="clear" w:color="auto" w:fill="FFFFFF"/>
        <w:spacing w:before="0"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>check the availability of books in stack</w:t>
      </w:r>
    </w:p>
    <w:p w14:paraId="3C6C9D73" w14:textId="5E4A43B3" w:rsidR="007224C0" w:rsidRPr="007224C0" w:rsidRDefault="007224C0" w:rsidP="007224C0">
      <w:pPr>
        <w:pStyle w:val="ListParagraph"/>
        <w:shd w:val="clear" w:color="auto" w:fill="FFFFFF"/>
        <w:spacing w:before="0" w:after="0" w:line="240" w:lineRule="auto"/>
        <w:ind w:left="1050"/>
        <w:rPr>
          <w:rFonts w:ascii="Segoe UI" w:eastAsia="Times New Roman" w:hAnsi="Segoe UI" w:cs="Segoe UI"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</w:p>
    <w:p w14:paraId="201F10DB" w14:textId="2B632939" w:rsidR="007224C0" w:rsidRPr="007224C0" w:rsidRDefault="007224C0" w:rsidP="007224C0">
      <w:pPr>
        <w:shd w:val="clear" w:color="auto" w:fill="FFFFFF"/>
        <w:spacing w:before="0" w:after="0" w:line="240" w:lineRule="auto"/>
        <w:ind w:left="360"/>
        <w:rPr>
          <w:rFonts w:ascii="Segoe UI" w:eastAsia="Times New Roman" w:hAnsi="Segoe UI" w:cs="Segoe UI"/>
          <w:color w:val="0D0D0D"/>
          <w:sz w:val="24"/>
          <w:szCs w:val="24"/>
        </w:rPr>
      </w:pPr>
      <w:r>
        <w:rPr>
          <w:rFonts w:ascii="Segoe UI" w:eastAsia="Times New Roman" w:hAnsi="Segoe UI" w:cs="Segoe UI"/>
          <w:color w:val="0D0D0D"/>
          <w:sz w:val="24"/>
          <w:szCs w:val="24"/>
        </w:rPr>
        <w:t xml:space="preserve">     </w:t>
      </w:r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>4) distribute the book for user</w:t>
      </w:r>
    </w:p>
    <w:p w14:paraId="300822ED" w14:textId="63465331" w:rsidR="007224C0" w:rsidRDefault="007224C0" w:rsidP="007224C0">
      <w:pPr>
        <w:tabs>
          <w:tab w:val="left" w:pos="2860"/>
        </w:tabs>
      </w:pPr>
      <w:r>
        <w:rPr>
          <w:noProof/>
        </w:rPr>
        <w:lastRenderedPageBreak/>
        <w:drawing>
          <wp:inline distT="0" distB="0" distL="0" distR="0" wp14:anchorId="39EA51C1" wp14:editId="5B2E8209">
            <wp:extent cx="5486400" cy="2708910"/>
            <wp:effectExtent l="0" t="0" r="0" b="0"/>
            <wp:docPr id="19312962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2F193B57" w14:textId="016F8D09" w:rsidR="007224C0" w:rsidRPr="007224C0" w:rsidRDefault="007224C0" w:rsidP="007224C0">
      <w:pPr>
        <w:shd w:val="clear" w:color="auto" w:fill="FFFFFF"/>
        <w:spacing w:before="0"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noProof/>
          <w:color w:val="0D0D0D"/>
          <w:sz w:val="24"/>
          <w:szCs w:val="24"/>
        </w:rPr>
        <w:drawing>
          <wp:inline distT="0" distB="0" distL="0" distR="0" wp14:anchorId="713F93E2" wp14:editId="65D2986D">
            <wp:extent cx="228600" cy="228600"/>
            <wp:effectExtent l="0" t="0" r="0" b="0"/>
            <wp:docPr id="656636776" name="Picture 17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Us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6445B" w14:textId="77777777" w:rsidR="007224C0" w:rsidRPr="007224C0" w:rsidRDefault="007224C0" w:rsidP="007224C0">
      <w:pPr>
        <w:shd w:val="clear" w:color="auto" w:fill="FFFFFF"/>
        <w:spacing w:before="0" w:after="0" w:line="240" w:lineRule="auto"/>
        <w:rPr>
          <w:rFonts w:ascii="Segoe UI" w:eastAsia="Times New Roman" w:hAnsi="Segoe UI" w:cs="Segoe UI"/>
          <w:b/>
          <w:bCs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You</w:t>
      </w:r>
    </w:p>
    <w:p w14:paraId="69794966" w14:textId="07ACA592" w:rsidR="007224C0" w:rsidRPr="007224C0" w:rsidRDefault="007224C0" w:rsidP="007224C0">
      <w:pPr>
        <w:pStyle w:val="ListParagraph"/>
        <w:numPr>
          <w:ilvl w:val="0"/>
          <w:numId w:val="16"/>
        </w:numPr>
        <w:shd w:val="clear" w:color="auto" w:fill="FFFFFF"/>
        <w:spacing w:before="0"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 xml:space="preserve">create a base class called shape with data members for height and width. derive two classes rectangle and triangle from the base </w:t>
      </w:r>
      <w:proofErr w:type="gramStart"/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>class .</w:t>
      </w:r>
      <w:proofErr w:type="gramEnd"/>
      <w:r w:rsidRPr="007224C0">
        <w:rPr>
          <w:rFonts w:ascii="Segoe UI" w:eastAsia="Times New Roman" w:hAnsi="Segoe UI" w:cs="Segoe UI"/>
          <w:color w:val="0D0D0D"/>
          <w:sz w:val="24"/>
          <w:szCs w:val="24"/>
        </w:rPr>
        <w:t xml:space="preserve"> write members function to calculate the area and perimeter of each class</w:t>
      </w:r>
    </w:p>
    <w:p w14:paraId="7C98134B" w14:textId="77777777" w:rsidR="007224C0" w:rsidRPr="007224C0" w:rsidRDefault="007224C0" w:rsidP="007224C0">
      <w:pPr>
        <w:tabs>
          <w:tab w:val="left" w:pos="2860"/>
        </w:tabs>
      </w:pPr>
    </w:p>
    <w:sectPr w:rsidR="007224C0" w:rsidRPr="007224C0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2B9CC5" w14:textId="77777777" w:rsidR="007224C0" w:rsidRDefault="007224C0" w:rsidP="00C6554A">
      <w:pPr>
        <w:spacing w:before="0" w:after="0" w:line="240" w:lineRule="auto"/>
      </w:pPr>
      <w:r>
        <w:separator/>
      </w:r>
    </w:p>
  </w:endnote>
  <w:endnote w:type="continuationSeparator" w:id="0">
    <w:p w14:paraId="19780F53" w14:textId="77777777" w:rsidR="007224C0" w:rsidRDefault="007224C0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D98490" w14:textId="77777777" w:rsidR="007224C0" w:rsidRDefault="007224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6DB490" w14:textId="77777777" w:rsidR="007F0C9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A194B5" w14:textId="77777777" w:rsidR="007224C0" w:rsidRDefault="007224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F9BCB6" w14:textId="77777777" w:rsidR="007224C0" w:rsidRDefault="007224C0" w:rsidP="00C6554A">
      <w:pPr>
        <w:spacing w:before="0" w:after="0" w:line="240" w:lineRule="auto"/>
      </w:pPr>
      <w:r>
        <w:separator/>
      </w:r>
    </w:p>
  </w:footnote>
  <w:footnote w:type="continuationSeparator" w:id="0">
    <w:p w14:paraId="6073A7E0" w14:textId="77777777" w:rsidR="007224C0" w:rsidRDefault="007224C0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86ABA3" w14:textId="77777777" w:rsidR="007224C0" w:rsidRDefault="007224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0E108E" w14:textId="77777777" w:rsidR="007224C0" w:rsidRDefault="007224C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27A12F" w14:textId="34E59C17" w:rsidR="007224C0" w:rsidRDefault="00013842">
    <w:pPr>
      <w:pStyle w:val="Header"/>
    </w:pPr>
    <w:r>
      <w:t xml:space="preserve">MODEL EXAM </w:t>
    </w:r>
  </w:p>
  <w:p w14:paraId="0A583AFE" w14:textId="5C1DCBE3" w:rsidR="00013842" w:rsidRDefault="00013842">
    <w:pPr>
      <w:pStyle w:val="Header"/>
    </w:pPr>
    <w:r>
      <w:t>192211085</w:t>
    </w:r>
  </w:p>
  <w:p w14:paraId="3905B79C" w14:textId="45D8DF6C" w:rsidR="00013842" w:rsidRDefault="00013842">
    <w:pPr>
      <w:pStyle w:val="Header"/>
    </w:pPr>
    <w:proofErr w:type="gramStart"/>
    <w:r>
      <w:t>K.VENGADESAN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24F52CB"/>
    <w:multiLevelType w:val="hybridMultilevel"/>
    <w:tmpl w:val="9D0E88E4"/>
    <w:lvl w:ilvl="0" w:tplc="8E24A126">
      <w:start w:val="1"/>
      <w:numFmt w:val="decimal"/>
      <w:lvlText w:val="%1)"/>
      <w:lvlJc w:val="left"/>
      <w:pPr>
        <w:ind w:left="10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4A918A7"/>
    <w:multiLevelType w:val="hybridMultilevel"/>
    <w:tmpl w:val="E24643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9384974">
    <w:abstractNumId w:val="9"/>
  </w:num>
  <w:num w:numId="2" w16cid:durableId="529224639">
    <w:abstractNumId w:val="8"/>
  </w:num>
  <w:num w:numId="3" w16cid:durableId="1663192813">
    <w:abstractNumId w:val="8"/>
  </w:num>
  <w:num w:numId="4" w16cid:durableId="1152673139">
    <w:abstractNumId w:val="9"/>
  </w:num>
  <w:num w:numId="5" w16cid:durableId="593586587">
    <w:abstractNumId w:val="13"/>
  </w:num>
  <w:num w:numId="6" w16cid:durableId="158469517">
    <w:abstractNumId w:val="10"/>
  </w:num>
  <w:num w:numId="7" w16cid:durableId="744036063">
    <w:abstractNumId w:val="12"/>
  </w:num>
  <w:num w:numId="8" w16cid:durableId="1685981844">
    <w:abstractNumId w:val="7"/>
  </w:num>
  <w:num w:numId="9" w16cid:durableId="652758346">
    <w:abstractNumId w:val="6"/>
  </w:num>
  <w:num w:numId="10" w16cid:durableId="1847792953">
    <w:abstractNumId w:val="5"/>
  </w:num>
  <w:num w:numId="11" w16cid:durableId="158545016">
    <w:abstractNumId w:val="4"/>
  </w:num>
  <w:num w:numId="12" w16cid:durableId="89087350">
    <w:abstractNumId w:val="3"/>
  </w:num>
  <w:num w:numId="13" w16cid:durableId="897127655">
    <w:abstractNumId w:val="2"/>
  </w:num>
  <w:num w:numId="14" w16cid:durableId="719475306">
    <w:abstractNumId w:val="1"/>
  </w:num>
  <w:num w:numId="15" w16cid:durableId="2120685944">
    <w:abstractNumId w:val="0"/>
  </w:num>
  <w:num w:numId="16" w16cid:durableId="1970471838">
    <w:abstractNumId w:val="14"/>
  </w:num>
  <w:num w:numId="17" w16cid:durableId="160853618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4C0"/>
    <w:rsid w:val="00013842"/>
    <w:rsid w:val="002554CD"/>
    <w:rsid w:val="00293B83"/>
    <w:rsid w:val="002B4294"/>
    <w:rsid w:val="00333D0D"/>
    <w:rsid w:val="004C049F"/>
    <w:rsid w:val="005000E2"/>
    <w:rsid w:val="006A3CE7"/>
    <w:rsid w:val="007224C0"/>
    <w:rsid w:val="00C6554A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468D9A"/>
  <w15:chartTrackingRefBased/>
  <w15:docId w15:val="{49C128A0-9974-4701-9491-EFE2E1969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7224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0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027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4118258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087206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03254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59075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79575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089448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270523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235922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386496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02548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69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83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317678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255044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18515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05207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175293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52206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8353387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85711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597141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77860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52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080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158287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753454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233131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6669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10470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22077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879274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70056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855454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8484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63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98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212214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29420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545693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4398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73388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169587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983219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527471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898082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06989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9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619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989896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197716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637744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66386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3998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450065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998641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387838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88098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95307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9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985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331791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656436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978131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70588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04787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274280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257927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542311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230610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91323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451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735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77425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741713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910971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13672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78197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98657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008029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844199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005025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59017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6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491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561248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508886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748470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80823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36230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67327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8229755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141227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174494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4137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11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6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033808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847913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235703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66431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78263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89712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866366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357065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64035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79262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Local\Microsoft\Office\16.0\DTS\en-US%7b94717821-A778-4E3D-A226-E5B396487F1F%7d\%7b488DA68B-74AD-4228-AE5C-9CEEEF69C4FB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{488DA68B-74AD-4228-AE5C-9CEEEF69C4FB}tf02835058_win32</Template>
  <TotalTime>1</TotalTime>
  <Pages>5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vengadesan k</cp:lastModifiedBy>
  <cp:revision>2</cp:revision>
  <cp:lastPrinted>2024-02-27T05:56:00Z</cp:lastPrinted>
  <dcterms:created xsi:type="dcterms:W3CDTF">2024-02-27T05:58:00Z</dcterms:created>
  <dcterms:modified xsi:type="dcterms:W3CDTF">2024-02-27T05:58:00Z</dcterms:modified>
</cp:coreProperties>
</file>